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F5DF7" w:rsidTr="004F5DF7">
        <w:tc>
          <w:tcPr>
            <w:tcW w:w="2942" w:type="dxa"/>
          </w:tcPr>
          <w:p w:rsidR="00BC7DCF" w:rsidRDefault="004F5DF7">
            <w:pPr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BC7DCF">
              <w:rPr>
                <w:b/>
                <w:bCs/>
              </w:rPr>
              <w:t>AME</w:t>
            </w:r>
            <w:r>
              <w:rPr>
                <w:b/>
                <w:bCs/>
              </w:rPr>
              <w:t>:</w:t>
            </w:r>
          </w:p>
          <w:p w:rsidR="004F5DF7" w:rsidRPr="00BC7DCF" w:rsidRDefault="00BC7DCF">
            <w:r w:rsidRPr="00BC7DCF">
              <w:t xml:space="preserve">Billy </w:t>
            </w:r>
            <w:proofErr w:type="spellStart"/>
            <w:r w:rsidRPr="00BC7DCF">
              <w:t>Jeshua</w:t>
            </w:r>
            <w:proofErr w:type="spellEnd"/>
          </w:p>
        </w:tc>
        <w:tc>
          <w:tcPr>
            <w:tcW w:w="2943" w:type="dxa"/>
          </w:tcPr>
          <w:p w:rsidR="004F5DF7" w:rsidRPr="00BC7DCF" w:rsidRDefault="00BC7DCF">
            <w:r w:rsidRPr="00BC7DCF">
              <w:t>LAST NAME</w:t>
            </w:r>
            <w:r w:rsidR="004F5DF7" w:rsidRPr="00BC7DCF">
              <w:t>:</w:t>
            </w:r>
          </w:p>
          <w:p w:rsidR="00BC7DCF" w:rsidRPr="00BC7DCF" w:rsidRDefault="00BC7DCF">
            <w:r w:rsidRPr="00BC7DCF">
              <w:t>Sican Matias</w:t>
            </w:r>
          </w:p>
        </w:tc>
        <w:tc>
          <w:tcPr>
            <w:tcW w:w="2943" w:type="dxa"/>
            <w:vMerge w:val="restart"/>
            <w:vAlign w:val="center"/>
          </w:tcPr>
          <w:p w:rsidR="004F5DF7" w:rsidRDefault="004F5DF7" w:rsidP="004F5DF7">
            <w:pPr>
              <w:jc w:val="center"/>
            </w:pPr>
            <w:r>
              <w:rPr>
                <w:noProof/>
                <w:lang w:eastAsia="es-GT"/>
              </w:rPr>
              <w:drawing>
                <wp:inline distT="0" distB="0" distL="0" distR="0">
                  <wp:extent cx="1421662" cy="1260000"/>
                  <wp:effectExtent l="0" t="0" r="0" b="0"/>
                  <wp:docPr id="1" name="Imagen 1" descr="Imagen que contiene firmar, cuarto, alimentos, pal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 UMG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662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DF7" w:rsidTr="004F5DF7">
        <w:tc>
          <w:tcPr>
            <w:tcW w:w="2942" w:type="dxa"/>
          </w:tcPr>
          <w:p w:rsidR="004F5DF7" w:rsidRDefault="004F5DF7">
            <w:pPr>
              <w:rPr>
                <w:b/>
                <w:bCs/>
              </w:rPr>
            </w:pPr>
            <w:r>
              <w:rPr>
                <w:b/>
                <w:bCs/>
              </w:rPr>
              <w:t>CARNET:</w:t>
            </w:r>
          </w:p>
          <w:p w:rsidR="004F5DF7" w:rsidRPr="00BC7DCF" w:rsidRDefault="00BC7DCF">
            <w:r w:rsidRPr="00BC7DCF">
              <w:t>0901-17-16250</w:t>
            </w:r>
          </w:p>
        </w:tc>
        <w:tc>
          <w:tcPr>
            <w:tcW w:w="2943" w:type="dxa"/>
          </w:tcPr>
          <w:p w:rsidR="004F5DF7" w:rsidRDefault="004F5DF7">
            <w:pPr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="00BC7DCF">
              <w:rPr>
                <w:b/>
                <w:bCs/>
              </w:rPr>
              <w:t>OURSE</w:t>
            </w:r>
            <w:r>
              <w:rPr>
                <w:b/>
                <w:bCs/>
              </w:rPr>
              <w:t>:</w:t>
            </w:r>
          </w:p>
          <w:p w:rsidR="00BC7DCF" w:rsidRPr="00BC7DCF" w:rsidRDefault="00597800">
            <w:proofErr w:type="spellStart"/>
            <w:r>
              <w:t>Analisis</w:t>
            </w:r>
            <w:proofErr w:type="spellEnd"/>
            <w:r>
              <w:t xml:space="preserve"> II</w:t>
            </w:r>
          </w:p>
        </w:tc>
        <w:tc>
          <w:tcPr>
            <w:tcW w:w="2943" w:type="dxa"/>
            <w:vMerge/>
          </w:tcPr>
          <w:p w:rsidR="004F5DF7" w:rsidRDefault="004F5DF7"/>
        </w:tc>
      </w:tr>
      <w:tr w:rsidR="004F5DF7" w:rsidTr="004F5DF7">
        <w:tc>
          <w:tcPr>
            <w:tcW w:w="2942" w:type="dxa"/>
          </w:tcPr>
          <w:p w:rsidR="00BC7DCF" w:rsidRDefault="00BC7DCF">
            <w:pPr>
              <w:rPr>
                <w:b/>
                <w:bCs/>
              </w:rPr>
            </w:pPr>
            <w:r>
              <w:rPr>
                <w:b/>
                <w:bCs/>
              </w:rPr>
              <w:t>TEACHER</w:t>
            </w:r>
            <w:r w:rsidR="004F5DF7">
              <w:rPr>
                <w:b/>
                <w:bCs/>
              </w:rPr>
              <w:t>:</w:t>
            </w:r>
          </w:p>
          <w:p w:rsidR="00597800" w:rsidRPr="00597800" w:rsidRDefault="00597800" w:rsidP="00597800">
            <w:pPr>
              <w:rPr>
                <w:bCs/>
              </w:rPr>
            </w:pPr>
            <w:r>
              <w:rPr>
                <w:bCs/>
              </w:rPr>
              <w:t xml:space="preserve">Ing. </w:t>
            </w:r>
            <w:r w:rsidRPr="00597800">
              <w:rPr>
                <w:bCs/>
              </w:rPr>
              <w:t>ESDUARDO ALBERTO DEL AGUILA CIFUENTES</w:t>
            </w:r>
          </w:p>
        </w:tc>
        <w:tc>
          <w:tcPr>
            <w:tcW w:w="2943" w:type="dxa"/>
          </w:tcPr>
          <w:p w:rsidR="004F5DF7" w:rsidRDefault="00BC7DCF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  <w:r w:rsidR="004F5DF7">
              <w:rPr>
                <w:b/>
                <w:bCs/>
              </w:rPr>
              <w:t>:</w:t>
            </w:r>
          </w:p>
          <w:p w:rsidR="00BC7DCF" w:rsidRPr="00BC7DCF" w:rsidRDefault="00597800">
            <w:r>
              <w:t>24/11/2020</w:t>
            </w:r>
          </w:p>
        </w:tc>
        <w:tc>
          <w:tcPr>
            <w:tcW w:w="2943" w:type="dxa"/>
            <w:vMerge/>
          </w:tcPr>
          <w:p w:rsidR="004F5DF7" w:rsidRDefault="004F5DF7"/>
        </w:tc>
      </w:tr>
    </w:tbl>
    <w:p w:rsidR="00274213" w:rsidRDefault="00597800"/>
    <w:p w:rsidR="00597800" w:rsidRDefault="00597800" w:rsidP="00597800">
      <w:pPr>
        <w:pStyle w:val="Ttulo"/>
      </w:pPr>
      <w:r>
        <w:t>E-R</w:t>
      </w:r>
    </w:p>
    <w:p w:rsidR="00597800" w:rsidRPr="00597800" w:rsidRDefault="00597800" w:rsidP="00597800">
      <w:pPr>
        <w:pStyle w:val="Ttulo1"/>
      </w:pPr>
      <w:r>
        <w:t>Entidad Relación Utilizado</w:t>
      </w:r>
    </w:p>
    <w:p w:rsidR="00597800" w:rsidRDefault="00597800">
      <w:r>
        <w:rPr>
          <w:noProof/>
          <w:lang w:eastAsia="es-GT"/>
        </w:rPr>
        <w:drawing>
          <wp:inline distT="0" distB="0" distL="0" distR="0" wp14:anchorId="519D4C47" wp14:editId="276860E4">
            <wp:extent cx="5612130" cy="24237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00" w:rsidRDefault="00597800">
      <w:r>
        <w:rPr>
          <w:noProof/>
          <w:lang w:eastAsia="es-GT"/>
        </w:rPr>
        <w:lastRenderedPageBreak/>
        <w:drawing>
          <wp:inline distT="0" distB="0" distL="0" distR="0" wp14:anchorId="5FBA3F8C" wp14:editId="50DEC74B">
            <wp:extent cx="5612130" cy="61988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00" w:rsidRDefault="00597800"/>
    <w:p w:rsidR="00597800" w:rsidRDefault="00597800" w:rsidP="00597800">
      <w:pPr>
        <w:pStyle w:val="Ttulo1"/>
      </w:pPr>
      <w:r>
        <w:lastRenderedPageBreak/>
        <w:t>Entidad-Relación Completo</w:t>
      </w:r>
    </w:p>
    <w:p w:rsidR="00597800" w:rsidRDefault="00597800" w:rsidP="00597800">
      <w:r>
        <w:rPr>
          <w:noProof/>
          <w:lang w:eastAsia="es-GT"/>
        </w:rPr>
        <w:drawing>
          <wp:inline distT="0" distB="0" distL="0" distR="0" wp14:anchorId="491B8693" wp14:editId="7046BBDD">
            <wp:extent cx="5612130" cy="43719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792DFBD7" wp14:editId="5D9E3BAE">
            <wp:extent cx="5612130" cy="29292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00" w:rsidRDefault="00597800" w:rsidP="00597800"/>
    <w:p w:rsidR="00597800" w:rsidRDefault="00597800" w:rsidP="00597800"/>
    <w:p w:rsidR="00597800" w:rsidRDefault="00597800" w:rsidP="00597800"/>
    <w:p w:rsidR="00597800" w:rsidRDefault="00597800" w:rsidP="00597800">
      <w:pPr>
        <w:pStyle w:val="Ttulo1"/>
      </w:pPr>
      <w:r>
        <w:lastRenderedPageBreak/>
        <w:t>Diagrama Cero a Realizar</w:t>
      </w:r>
    </w:p>
    <w:p w:rsidR="00597800" w:rsidRDefault="00597800" w:rsidP="00597800">
      <w:r>
        <w:rPr>
          <w:noProof/>
          <w:lang w:eastAsia="es-GT"/>
        </w:rPr>
        <w:drawing>
          <wp:inline distT="0" distB="0" distL="0" distR="0" wp14:anchorId="558FD055" wp14:editId="558C8B05">
            <wp:extent cx="5612130" cy="33508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00" w:rsidRDefault="00597800" w:rsidP="00597800">
      <w:pPr>
        <w:pStyle w:val="Ttulo1"/>
      </w:pPr>
      <w:r>
        <w:lastRenderedPageBreak/>
        <w:t>Diagrama Cero Completo</w:t>
      </w:r>
    </w:p>
    <w:p w:rsidR="00597800" w:rsidRDefault="00597800" w:rsidP="00597800">
      <w:r>
        <w:rPr>
          <w:noProof/>
          <w:lang w:eastAsia="es-GT"/>
        </w:rPr>
        <w:drawing>
          <wp:inline distT="0" distB="0" distL="0" distR="0" wp14:anchorId="0754CB20" wp14:editId="3496DDA6">
            <wp:extent cx="5612130" cy="47491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76DB6F3A" wp14:editId="2E4BA86D">
            <wp:extent cx="5612130" cy="27514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00" w:rsidRDefault="00597800" w:rsidP="00597800"/>
    <w:p w:rsidR="00597800" w:rsidRDefault="00597800" w:rsidP="00597800"/>
    <w:p w:rsidR="00597800" w:rsidRDefault="00597800" w:rsidP="00597800">
      <w:pPr>
        <w:pStyle w:val="Ttulo1"/>
      </w:pPr>
      <w:r>
        <w:lastRenderedPageBreak/>
        <w:t>Diagrama Hijo – Orden Materia Prima</w:t>
      </w:r>
    </w:p>
    <w:p w:rsidR="00597800" w:rsidRPr="00597800" w:rsidRDefault="00597800" w:rsidP="00597800">
      <w:r>
        <w:rPr>
          <w:noProof/>
          <w:lang w:eastAsia="es-GT"/>
        </w:rPr>
        <w:drawing>
          <wp:inline distT="0" distB="0" distL="0" distR="0" wp14:anchorId="106DC63A" wp14:editId="2F47CCAB">
            <wp:extent cx="5612130" cy="474853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7800" w:rsidRPr="00597800" w:rsidSect="00D301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800"/>
    <w:rsid w:val="00191482"/>
    <w:rsid w:val="00197F1D"/>
    <w:rsid w:val="004171F7"/>
    <w:rsid w:val="004F5DF7"/>
    <w:rsid w:val="00597800"/>
    <w:rsid w:val="00BC7DCF"/>
    <w:rsid w:val="00D301E0"/>
    <w:rsid w:val="00FE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8AE690"/>
  <w15:chartTrackingRefBased/>
  <w15:docId w15:val="{7E60DD98-8871-4338-A4BA-DF5647529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GT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78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F5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59780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78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978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Plantillas%20personalizadas%20de%20Office\English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English.dotx</Template>
  <TotalTime>10</TotalTime>
  <Pages>6</Pages>
  <Words>49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BillyS</dc:creator>
  <cp:keywords/>
  <dc:description/>
  <cp:lastModifiedBy>1716250 - BILLY JESHUA SICAN MATIAS</cp:lastModifiedBy>
  <cp:revision>1</cp:revision>
  <dcterms:created xsi:type="dcterms:W3CDTF">2020-11-24T20:32:00Z</dcterms:created>
  <dcterms:modified xsi:type="dcterms:W3CDTF">2020-11-24T20:42:00Z</dcterms:modified>
</cp:coreProperties>
</file>